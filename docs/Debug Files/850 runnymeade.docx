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6BB2" w14:textId="2EE4DA86" w:rsidR="006F7C11" w:rsidRPr="006F7C11" w:rsidRDefault="00BA5196" w:rsidP="008E0A07">
      <w:pPr>
        <w:rPr>
          <w:b/>
          <w:bCs/>
        </w:rPr>
      </w:pPr>
      <w:r w:rsidRPr="00BA5196">
        <w:rPr>
          <w:b/>
          <w:bCs/>
        </w:rPr>
        <w:t xml:space="preserve">Debug FAC </w:t>
      </w:r>
      <w:r w:rsidR="005648D4">
        <w:rPr>
          <w:b/>
          <w:bCs/>
        </w:rPr>
        <w:t xml:space="preserve"> </w:t>
      </w:r>
      <w:r w:rsidR="00FF492D">
        <w:rPr>
          <w:b/>
          <w:bCs/>
        </w:rPr>
        <w:t>850</w:t>
      </w:r>
    </w:p>
    <w:p w14:paraId="03EAD733" w14:textId="071108E7" w:rsidR="008E0A07" w:rsidRDefault="00205D76" w:rsidP="008E0A07">
      <w:pPr>
        <w:rPr>
          <w:b/>
          <w:bCs/>
        </w:rPr>
      </w:pPr>
      <w:r>
        <w:rPr>
          <w:b/>
          <w:bCs/>
        </w:rPr>
        <w:t>Notes</w:t>
      </w:r>
    </w:p>
    <w:p w14:paraId="01F3C583" w14:textId="6E4D4F87" w:rsidR="006F7C11" w:rsidRDefault="00761FAC" w:rsidP="008E0A07">
      <w:r>
        <w:rPr>
          <w:b/>
          <w:bCs/>
        </w:rPr>
        <w:t xml:space="preserve"> </w:t>
      </w:r>
      <w:r w:rsidR="00FF492D">
        <w:t>Complete failure. Previously worked</w:t>
      </w:r>
    </w:p>
    <w:p w14:paraId="7BC51681" w14:textId="5C06295C" w:rsidR="00FF492D" w:rsidRPr="00FF492D" w:rsidRDefault="00FF492D" w:rsidP="008E0A07">
      <w:r>
        <w:t xml:space="preserve">Looks like an issue with the </w:t>
      </w:r>
      <w:proofErr w:type="spellStart"/>
      <w:r>
        <w:t>pattern</w:t>
      </w:r>
      <w:r w:rsidR="009904FE">
        <w:t>_base_scraper.r</w:t>
      </w:r>
      <w:proofErr w:type="spellEnd"/>
    </w:p>
    <w:p w14:paraId="1C8E30B6" w14:textId="77777777" w:rsidR="00761FAC" w:rsidRDefault="006F7C11" w:rsidP="001963BF">
      <w:pPr>
        <w:rPr>
          <w:b/>
          <w:bCs/>
        </w:rPr>
      </w:pPr>
      <w:r w:rsidRPr="006F7C11">
        <w:rPr>
          <w:b/>
          <w:bCs/>
        </w:rPr>
        <w:t>YAML</w:t>
      </w:r>
    </w:p>
    <w:p w14:paraId="1EBFCF82" w14:textId="77777777" w:rsidR="00FF492D" w:rsidRDefault="00FF492D" w:rsidP="00FF492D">
      <w:r>
        <w:t xml:space="preserve">  - FAC: '850'</w:t>
      </w:r>
    </w:p>
    <w:p w14:paraId="3F88727D" w14:textId="77777777" w:rsidR="00FF492D" w:rsidRDefault="00FF492D" w:rsidP="00FF492D">
      <w:r>
        <w:t xml:space="preserve">    name: TORONTO RUNNYMEDE HC</w:t>
      </w:r>
    </w:p>
    <w:p w14:paraId="709CEB17" w14:textId="77777777" w:rsidR="00FF492D" w:rsidRDefault="00FF492D" w:rsidP="00FF492D">
      <w:r>
        <w:t xml:space="preserve">    </w:t>
      </w:r>
      <w:proofErr w:type="spellStart"/>
      <w:r>
        <w:t>hospital_type</w:t>
      </w:r>
      <w:proofErr w:type="spellEnd"/>
      <w:r>
        <w:t>: Chronic/Rehab Hospital</w:t>
      </w:r>
    </w:p>
    <w:p w14:paraId="4EF3CEB6" w14:textId="77777777" w:rsidR="00FF492D" w:rsidRDefault="00FF492D" w:rsidP="00FF492D">
      <w:r>
        <w:t xml:space="preserve">    url: https://runnymedehc.ca/runnymede-difference/about-runnymede/governance/</w:t>
      </w:r>
    </w:p>
    <w:p w14:paraId="7A4DF19B" w14:textId="77777777" w:rsidR="00FF492D" w:rsidRDefault="00FF492D" w:rsidP="00FF492D">
      <w:r>
        <w:t xml:space="preserve">    pattern: </w:t>
      </w:r>
      <w:proofErr w:type="spellStart"/>
      <w:r>
        <w:t>list_items</w:t>
      </w:r>
      <w:proofErr w:type="spellEnd"/>
    </w:p>
    <w:p w14:paraId="1B3AD12E" w14:textId="77777777" w:rsidR="00FF492D" w:rsidRDefault="00FF492D" w:rsidP="00FF492D">
      <w:r>
        <w:t xml:space="preserve">    </w:t>
      </w:r>
      <w:proofErr w:type="spellStart"/>
      <w:r>
        <w:t>expected_executives</w:t>
      </w:r>
      <w:proofErr w:type="spellEnd"/>
      <w:r>
        <w:t>: 3.0</w:t>
      </w:r>
    </w:p>
    <w:p w14:paraId="3A778D94" w14:textId="77777777" w:rsidR="00FF492D" w:rsidRDefault="00FF492D" w:rsidP="00FF492D">
      <w:r>
        <w:t xml:space="preserve">    </w:t>
      </w:r>
      <w:proofErr w:type="spellStart"/>
      <w:r>
        <w:t>html_structure</w:t>
      </w:r>
      <w:proofErr w:type="spellEnd"/>
      <w:r>
        <w:t>:</w:t>
      </w:r>
    </w:p>
    <w:p w14:paraId="177F45A1" w14:textId="77777777" w:rsidR="00FF492D" w:rsidRDefault="00FF492D" w:rsidP="00FF492D">
      <w:r>
        <w:t xml:space="preserve">      </w:t>
      </w:r>
      <w:proofErr w:type="spellStart"/>
      <w:r>
        <w:t>list_type</w:t>
      </w:r>
      <w:proofErr w:type="spellEnd"/>
      <w:r>
        <w:t>: ul</w:t>
      </w:r>
    </w:p>
    <w:p w14:paraId="089EE352" w14:textId="77777777" w:rsidR="00FF492D" w:rsidRDefault="00FF492D" w:rsidP="00FF492D">
      <w:r>
        <w:t xml:space="preserve">      </w:t>
      </w:r>
      <w:proofErr w:type="spellStart"/>
      <w:r>
        <w:t>item_element</w:t>
      </w:r>
      <w:proofErr w:type="spellEnd"/>
      <w:r>
        <w:t>: li</w:t>
      </w:r>
    </w:p>
    <w:p w14:paraId="52836C3F" w14:textId="77777777" w:rsidR="00FF492D" w:rsidRDefault="00FF492D" w:rsidP="00FF492D">
      <w:r>
        <w:t xml:space="preserve">      format: combined</w:t>
      </w:r>
    </w:p>
    <w:p w14:paraId="16DC9437" w14:textId="77777777" w:rsidR="00FF492D" w:rsidRDefault="00FF492D" w:rsidP="00FF492D">
      <w:r>
        <w:t xml:space="preserve">      separator: ', '</w:t>
      </w:r>
    </w:p>
    <w:p w14:paraId="272EC7F7" w14:textId="77777777" w:rsidR="00FF492D" w:rsidRDefault="00FF492D" w:rsidP="00FF492D">
      <w:r>
        <w:t xml:space="preserve">    notes: need to strip out board chair</w:t>
      </w:r>
    </w:p>
    <w:p w14:paraId="1D341813" w14:textId="48BA1B3B" w:rsidR="00761FAC" w:rsidRPr="00761FAC" w:rsidRDefault="00FF492D" w:rsidP="00FF492D">
      <w:r>
        <w:t xml:space="preserve">    status: ok</w:t>
      </w:r>
    </w:p>
    <w:p w14:paraId="1AE04415" w14:textId="15EF6CF8" w:rsidR="00E52B28" w:rsidRDefault="00000197" w:rsidP="001963BF">
      <w:pPr>
        <w:rPr>
          <w:b/>
          <w:bCs/>
        </w:rPr>
      </w:pPr>
      <w:r>
        <w:rPr>
          <w:b/>
          <w:bCs/>
        </w:rPr>
        <w:t>HTML snippet</w:t>
      </w:r>
    </w:p>
    <w:p w14:paraId="00515C0F" w14:textId="77777777" w:rsidR="00FF492D" w:rsidRDefault="00FF492D" w:rsidP="00FF492D">
      <w:r>
        <w:t>&lt;ul&gt;</w:t>
      </w:r>
    </w:p>
    <w:p w14:paraId="4C455243" w14:textId="77777777" w:rsidR="00FF492D" w:rsidRDefault="00FF492D" w:rsidP="00FF492D">
      <w:r>
        <w:t xml:space="preserve">&lt;li&gt;Connie </w:t>
      </w:r>
      <w:proofErr w:type="spellStart"/>
      <w:r>
        <w:t>Dejak</w:t>
      </w:r>
      <w:proofErr w:type="spellEnd"/>
      <w:r>
        <w:t>, President and Chief Executive Officer&lt;/li&gt;</w:t>
      </w:r>
    </w:p>
    <w:p w14:paraId="1A71B1A1" w14:textId="77777777" w:rsidR="00FF492D" w:rsidRDefault="00FF492D" w:rsidP="00FF492D">
      <w:r>
        <w:t>&lt;li&gt;Karimah Alidina, Chief Nursing Executive&lt;/li&gt;</w:t>
      </w:r>
    </w:p>
    <w:p w14:paraId="16B834D3" w14:textId="77777777" w:rsidR="00FF492D" w:rsidRDefault="00FF492D" w:rsidP="00FF492D">
      <w:r>
        <w:t>&lt;li&gt;Ivo Chopnikolov, Chief Financial Officer&lt;/li&gt;</w:t>
      </w:r>
    </w:p>
    <w:p w14:paraId="14D8F963" w14:textId="33CF3322" w:rsidR="00761FAC" w:rsidRDefault="00FF492D" w:rsidP="00FF492D">
      <w:r>
        <w:t>&lt;/ul&gt;</w:t>
      </w:r>
    </w:p>
    <w:tbl>
      <w:tblPr>
        <w:tblW w:w="1245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455"/>
      </w:tblGrid>
      <w:tr w:rsidR="006F7C11" w:rsidRPr="006F7C11" w14:paraId="5B35628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781A94B" w14:textId="77777777" w:rsidR="006F7C11" w:rsidRDefault="004C456C" w:rsidP="00761FAC">
            <w:pPr>
              <w:rPr>
                <w:b/>
                <w:bCs/>
              </w:rPr>
            </w:pPr>
            <w:r w:rsidRPr="004D19D5">
              <w:rPr>
                <w:b/>
                <w:bCs/>
              </w:rPr>
              <w:t xml:space="preserve">Quick test </w:t>
            </w:r>
          </w:p>
          <w:p w14:paraId="3AC4F789" w14:textId="77777777" w:rsidR="00FF492D" w:rsidRPr="00FF492D" w:rsidRDefault="00FF492D" w:rsidP="00FF492D">
            <w:pPr>
              <w:rPr>
                <w:b/>
                <w:bCs/>
              </w:rPr>
            </w:pPr>
            <w:proofErr w:type="spellStart"/>
            <w:r w:rsidRPr="00FF492D">
              <w:rPr>
                <w:b/>
                <w:bCs/>
              </w:rPr>
              <w:lastRenderedPageBreak/>
              <w:t>quick_test</w:t>
            </w:r>
            <w:proofErr w:type="spellEnd"/>
            <w:r w:rsidRPr="00FF492D">
              <w:rPr>
                <w:b/>
                <w:bCs/>
              </w:rPr>
              <w:t>(FAC)</w:t>
            </w:r>
          </w:p>
          <w:p w14:paraId="31591318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=== TESTING FAC- 850 ===</w:t>
            </w:r>
          </w:p>
          <w:p w14:paraId="413E4EC5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Hospital: TORONTO RUNNYMEDE HC </w:t>
            </w:r>
          </w:p>
          <w:p w14:paraId="0E60A73F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URL: https://runnymedehc.ca/runnymede-difference/about-runnymede/governance/ </w:t>
            </w:r>
          </w:p>
          <w:p w14:paraId="2CFCE0E6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Pattern: </w:t>
            </w:r>
            <w:proofErr w:type="spellStart"/>
            <w:r w:rsidRPr="00FF492D">
              <w:rPr>
                <w:b/>
                <w:bCs/>
              </w:rPr>
              <w:t>list_items</w:t>
            </w:r>
            <w:proofErr w:type="spellEnd"/>
            <w:r w:rsidRPr="00FF492D">
              <w:rPr>
                <w:b/>
                <w:bCs/>
              </w:rPr>
              <w:t xml:space="preserve"> </w:t>
            </w:r>
          </w:p>
          <w:p w14:paraId="7C4C9631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Expected executives: 3 </w:t>
            </w:r>
          </w:p>
          <w:p w14:paraId="212AD050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= = = = = = = = = = = = = = = = = = = = = = = = = = = = = = = = = = = = = = = = = = = = = = = = = = = = = = = = = = = = = = = = = = = = = = </w:t>
            </w:r>
          </w:p>
          <w:p w14:paraId="02863FF1" w14:textId="77777777" w:rsidR="00FF492D" w:rsidRPr="00FF492D" w:rsidRDefault="00FF492D" w:rsidP="00FF492D">
            <w:pPr>
              <w:rPr>
                <w:b/>
                <w:bCs/>
              </w:rPr>
            </w:pPr>
          </w:p>
          <w:p w14:paraId="734FC0D6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Scraping...</w:t>
            </w:r>
          </w:p>
          <w:p w14:paraId="55A5CC1A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Scraping TORONTO RUNNYMEDE HC (FAC- 850 ) - Pattern: </w:t>
            </w:r>
            <w:proofErr w:type="spellStart"/>
            <w:r w:rsidRPr="00FF492D">
              <w:rPr>
                <w:b/>
                <w:bCs/>
              </w:rPr>
              <w:t>list_items</w:t>
            </w:r>
            <w:proofErr w:type="spellEnd"/>
            <w:r w:rsidRPr="00FF492D">
              <w:rPr>
                <w:b/>
                <w:bCs/>
              </w:rPr>
              <w:t xml:space="preserve"> </w:t>
            </w:r>
          </w:p>
          <w:p w14:paraId="5493E3AD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  Robots.txt: allowed - No matching disallow rules - allowed </w:t>
            </w:r>
          </w:p>
          <w:p w14:paraId="489242B5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  No executives found</w:t>
            </w:r>
          </w:p>
          <w:p w14:paraId="2E15F1F2" w14:textId="77777777" w:rsidR="00FF492D" w:rsidRPr="00FF492D" w:rsidRDefault="00FF492D" w:rsidP="00FF492D">
            <w:pPr>
              <w:rPr>
                <w:b/>
                <w:bCs/>
              </w:rPr>
            </w:pPr>
          </w:p>
          <w:p w14:paraId="1AEFA2BD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=== RESULTS ===</w:t>
            </w:r>
          </w:p>
          <w:p w14:paraId="7642ED9F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rFonts w:ascii="Segoe UI Symbol" w:hAnsi="Segoe UI Symbol" w:cs="Segoe UI Symbol"/>
                <w:b/>
                <w:bCs/>
              </w:rPr>
              <w:t>✗</w:t>
            </w:r>
            <w:r w:rsidRPr="00FF492D">
              <w:rPr>
                <w:b/>
                <w:bCs/>
              </w:rPr>
              <w:t xml:space="preserve"> FAILED: No executives found</w:t>
            </w:r>
          </w:p>
          <w:p w14:paraId="00A2D91D" w14:textId="77777777" w:rsidR="00FF492D" w:rsidRPr="00FF492D" w:rsidRDefault="00FF492D" w:rsidP="00FF492D">
            <w:pPr>
              <w:rPr>
                <w:b/>
                <w:bCs/>
              </w:rPr>
            </w:pPr>
          </w:p>
          <w:p w14:paraId="026FD3D4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Troubleshooting suggestions:</w:t>
            </w:r>
          </w:p>
          <w:p w14:paraId="171E1887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1. Check if URL is accessible</w:t>
            </w:r>
          </w:p>
          <w:p w14:paraId="789FADF8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>2. Verify pattern matches HTML structure</w:t>
            </w:r>
          </w:p>
          <w:p w14:paraId="20E1FA1F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3. Use </w:t>
            </w:r>
            <w:proofErr w:type="spellStart"/>
            <w:r w:rsidRPr="00FF492D">
              <w:rPr>
                <w:b/>
                <w:bCs/>
              </w:rPr>
              <w:t>helper$analyze_hospital_structure</w:t>
            </w:r>
            <w:proofErr w:type="spellEnd"/>
            <w:r w:rsidRPr="00FF492D">
              <w:rPr>
                <w:b/>
                <w:bCs/>
              </w:rPr>
              <w:t>( 850 , 'name', '</w:t>
            </w:r>
            <w:proofErr w:type="spellStart"/>
            <w:r w:rsidRPr="00FF492D">
              <w:rPr>
                <w:b/>
                <w:bCs/>
              </w:rPr>
              <w:t>url</w:t>
            </w:r>
            <w:proofErr w:type="spellEnd"/>
            <w:r w:rsidRPr="00FF492D">
              <w:rPr>
                <w:b/>
                <w:bCs/>
              </w:rPr>
              <w:t>') for details</w:t>
            </w:r>
          </w:p>
          <w:p w14:paraId="18452C3D" w14:textId="77777777" w:rsidR="00FF492D" w:rsidRPr="00FF492D" w:rsidRDefault="00FF492D" w:rsidP="00FF492D">
            <w:pPr>
              <w:rPr>
                <w:b/>
                <w:bCs/>
              </w:rPr>
            </w:pPr>
            <w:r w:rsidRPr="00FF492D">
              <w:rPr>
                <w:b/>
                <w:bCs/>
              </w:rPr>
              <w:t xml:space="preserve">= = = = = = = = = = = = = = = = = = = = = = = = = = = = = = = = = = = = = = = = = = = = = = = = = = = = = = = = = = = </w:t>
            </w:r>
          </w:p>
          <w:p w14:paraId="4B1ADE28" w14:textId="77777777" w:rsidR="00FF492D" w:rsidRDefault="00FF492D" w:rsidP="00761FAC">
            <w:pPr>
              <w:rPr>
                <w:b/>
                <w:bCs/>
              </w:rPr>
            </w:pPr>
          </w:p>
          <w:p w14:paraId="687E9560" w14:textId="62E408EE" w:rsidR="00761FAC" w:rsidRPr="006F7C11" w:rsidRDefault="00761FAC" w:rsidP="00761FAC"/>
        </w:tc>
      </w:tr>
    </w:tbl>
    <w:p w14:paraId="57605671" w14:textId="77777777" w:rsidR="004D19D5" w:rsidRPr="004D19D5" w:rsidRDefault="004D19D5" w:rsidP="00C04E6F"/>
    <w:sectPr w:rsidR="004D19D5" w:rsidRPr="004D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BF8"/>
    <w:multiLevelType w:val="hybridMultilevel"/>
    <w:tmpl w:val="FC6C5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11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96"/>
    <w:rsid w:val="00000197"/>
    <w:rsid w:val="000075A7"/>
    <w:rsid w:val="00046956"/>
    <w:rsid w:val="00060203"/>
    <w:rsid w:val="001526AE"/>
    <w:rsid w:val="001963BF"/>
    <w:rsid w:val="00205D76"/>
    <w:rsid w:val="00313FF7"/>
    <w:rsid w:val="00351D7E"/>
    <w:rsid w:val="003679BF"/>
    <w:rsid w:val="003C5FE1"/>
    <w:rsid w:val="003D0DDE"/>
    <w:rsid w:val="004153F6"/>
    <w:rsid w:val="004859EE"/>
    <w:rsid w:val="004C456C"/>
    <w:rsid w:val="004C7FF3"/>
    <w:rsid w:val="004D19D5"/>
    <w:rsid w:val="005648D4"/>
    <w:rsid w:val="005F4235"/>
    <w:rsid w:val="006024F8"/>
    <w:rsid w:val="00613CC1"/>
    <w:rsid w:val="00693EFD"/>
    <w:rsid w:val="006F7C11"/>
    <w:rsid w:val="00761FAC"/>
    <w:rsid w:val="00825EC2"/>
    <w:rsid w:val="0084500C"/>
    <w:rsid w:val="00870F8C"/>
    <w:rsid w:val="008A2A9B"/>
    <w:rsid w:val="008E0A07"/>
    <w:rsid w:val="00903ACA"/>
    <w:rsid w:val="00925CCB"/>
    <w:rsid w:val="009904FE"/>
    <w:rsid w:val="009A41E6"/>
    <w:rsid w:val="009C5733"/>
    <w:rsid w:val="00A020D7"/>
    <w:rsid w:val="00A06653"/>
    <w:rsid w:val="00A521AD"/>
    <w:rsid w:val="00AE15C1"/>
    <w:rsid w:val="00AF11ED"/>
    <w:rsid w:val="00B2120A"/>
    <w:rsid w:val="00BA5196"/>
    <w:rsid w:val="00BD6CD2"/>
    <w:rsid w:val="00C04E6F"/>
    <w:rsid w:val="00C345BF"/>
    <w:rsid w:val="00C86110"/>
    <w:rsid w:val="00C9492C"/>
    <w:rsid w:val="00CD5239"/>
    <w:rsid w:val="00DA205B"/>
    <w:rsid w:val="00DD32EE"/>
    <w:rsid w:val="00DF6135"/>
    <w:rsid w:val="00E3692E"/>
    <w:rsid w:val="00E36A46"/>
    <w:rsid w:val="00E52B28"/>
    <w:rsid w:val="00E7573E"/>
    <w:rsid w:val="00EA5F76"/>
    <w:rsid w:val="00ED3B48"/>
    <w:rsid w:val="00FA0C71"/>
    <w:rsid w:val="00FF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CB82"/>
  <w15:chartTrackingRefBased/>
  <w15:docId w15:val="{AF70CDE9-EB9B-47F8-91C0-7AC1E3D0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9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c5b">
    <w:name w:val="go2hclqbc5b"/>
    <w:basedOn w:val="DefaultParagraphFont"/>
    <w:rsid w:val="00613CC1"/>
  </w:style>
  <w:style w:type="character" w:customStyle="1" w:styleId="go2hclqbi5b">
    <w:name w:val="go2hclqbi5b"/>
    <w:basedOn w:val="DefaultParagraphFont"/>
    <w:rsid w:val="00613CC1"/>
  </w:style>
  <w:style w:type="character" w:customStyle="1" w:styleId="go2hclqbh4b">
    <w:name w:val="go2hclqbh4b"/>
    <w:basedOn w:val="DefaultParagraphFont"/>
    <w:rsid w:val="00613CC1"/>
  </w:style>
  <w:style w:type="character" w:customStyle="1" w:styleId="go2hclqbb5b">
    <w:name w:val="go2hclqbb5b"/>
    <w:basedOn w:val="DefaultParagraphFont"/>
    <w:rsid w:val="00613CC1"/>
  </w:style>
  <w:style w:type="character" w:customStyle="1" w:styleId="go2hclqbni">
    <w:name w:val="go2hclqbni"/>
    <w:basedOn w:val="DefaultParagraphFont"/>
    <w:rsid w:val="00613CC1"/>
  </w:style>
  <w:style w:type="character" w:customStyle="1" w:styleId="go2hclqbaj">
    <w:name w:val="go2hclqbaj"/>
    <w:basedOn w:val="DefaultParagraphFont"/>
    <w:rsid w:val="00613CC1"/>
  </w:style>
  <w:style w:type="character" w:customStyle="1" w:styleId="go2hclqbgi">
    <w:name w:val="go2hclqbgi"/>
    <w:basedOn w:val="DefaultParagraphFont"/>
    <w:rsid w:val="0084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850 runnymeade.docx</Template>
  <TotalTime>2</TotalTime>
  <Pages>2</Pages>
  <Words>281</Words>
  <Characters>1262</Characters>
  <Application>Microsoft Office Word</Application>
  <DocSecurity>0</DocSecurity>
  <Lines>32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2</cp:revision>
  <dcterms:created xsi:type="dcterms:W3CDTF">2025-11-17T01:14:00Z</dcterms:created>
  <dcterms:modified xsi:type="dcterms:W3CDTF">2025-11-17T01:14:00Z</dcterms:modified>
</cp:coreProperties>
</file>